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77777777" w:rsidR="003E70E3" w:rsidRDefault="003E70E3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77777777" w:rsidR="003E70E3" w:rsidRDefault="003E70E3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77777777" w:rsidR="008313B6" w:rsidRPr="005B7FD3" w:rsidRDefault="00E15C8B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 w:rsidRPr="005B7FD3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 DI ELETTRONICA</w:t>
                                    </w:r>
                                  </w:sdtContent>
                                </w:sdt>
                                <w:r w:rsidR="003E70E3" w:rsidRPr="005B7FD3"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 xml:space="preserve">  N°</w:t>
                                </w:r>
                              </w:p>
                              <w:p w14:paraId="4EC009E5" w14:textId="77777777" w:rsidR="003E70E3" w:rsidRDefault="00E15C8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" filled="f" stroked="f" strokeweight=".5pt">
                    <v:textbox inset="0,0,0,0">
                      <w:txbxContent>
                        <w:p w14:paraId="71471365" w14:textId="77777777" w:rsidR="008313B6" w:rsidRPr="005B7FD3" w:rsidRDefault="00E15C8B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E70E3" w:rsidRPr="005B7FD3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 DI ELETTRONICA</w:t>
                              </w:r>
                            </w:sdtContent>
                          </w:sdt>
                          <w:r w:rsidR="003E70E3" w:rsidRPr="005B7FD3"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 xml:space="preserve">  N°</w:t>
                          </w:r>
                        </w:p>
                        <w:p w14:paraId="4EC009E5" w14:textId="77777777" w:rsidR="003E70E3" w:rsidRDefault="00E15C8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7777777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3EB</w:t>
                                </w:r>
                              </w:p>
                              <w:p w14:paraId="39ADBEF7" w14:textId="77777777" w:rsidR="003E70E3" w:rsidRDefault="008313B6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STUDENTE 1</w:t>
                                </w:r>
                              </w:p>
                              <w:p w14:paraId="5983D5DB" w14:textId="77777777" w:rsidR="008313B6" w:rsidRDefault="008313B6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STUDENTE 2</w:t>
                                </w:r>
                              </w:p>
                              <w:p w14:paraId="31B02161" w14:textId="77777777" w:rsidR="008313B6" w:rsidRPr="008313B6" w:rsidRDefault="008313B6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…….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">
                    <v:textbox>
                      <w:txbxContent>
                        <w:p w14:paraId="4CC8428B" w14:textId="77777777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3EB</w:t>
                          </w:r>
                        </w:p>
                        <w:p w14:paraId="39ADBEF7" w14:textId="77777777" w:rsidR="003E70E3" w:rsidRDefault="008313B6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STUDENTE 1</w:t>
                          </w:r>
                        </w:p>
                        <w:p w14:paraId="5983D5DB" w14:textId="77777777" w:rsidR="008313B6" w:rsidRDefault="008313B6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STUDENTE 2</w:t>
                          </w:r>
                        </w:p>
                        <w:p w14:paraId="31B02161" w14:textId="77777777" w:rsidR="008313B6" w:rsidRPr="008313B6" w:rsidRDefault="008313B6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…….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2E21FB40" w14:textId="552A7A38" w:rsidR="009B789C" w:rsidRPr="00580A25" w:rsidRDefault="009B789C" w:rsidP="00E3331C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 w:rsidRPr="00580A25">
        <w:rPr>
          <w:b/>
          <w:bCs/>
          <w:sz w:val="24"/>
          <w:szCs w:val="24"/>
        </w:rPr>
        <w:lastRenderedPageBreak/>
        <w:t>PAGINA RISERVATA AI DOCENTI</w:t>
      </w:r>
    </w:p>
    <w:p w14:paraId="306205B8" w14:textId="77777777" w:rsidR="009B789C" w:rsidRDefault="009B789C" w:rsidP="00E3331C">
      <w:pPr>
        <w:jc w:val="center"/>
        <w:rPr>
          <w:sz w:val="24"/>
          <w:szCs w:val="24"/>
        </w:rPr>
      </w:pPr>
    </w:p>
    <w:p w14:paraId="0165941A" w14:textId="74A6629C" w:rsidR="0074709C" w:rsidRDefault="00B334E6" w:rsidP="00E3331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Relazione di Elettronica </w:t>
      </w:r>
      <w:r w:rsidR="00766B0B">
        <w:rPr>
          <w:sz w:val="24"/>
          <w:szCs w:val="24"/>
        </w:rPr>
        <w:t>–</w:t>
      </w:r>
      <w:r>
        <w:rPr>
          <w:sz w:val="24"/>
          <w:szCs w:val="24"/>
        </w:rPr>
        <w:t xml:space="preserve"> Elettrotecnica</w:t>
      </w:r>
      <w:r w:rsidR="00E3331C">
        <w:rPr>
          <w:sz w:val="24"/>
          <w:szCs w:val="24"/>
        </w:rPr>
        <w:t xml:space="preserve"> N.</w:t>
      </w:r>
      <w:r w:rsidR="0003750E" w:rsidRPr="0003750E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progressivo"/>
          <w:tag w:val="progressivo"/>
          <w:id w:val="-360208086"/>
          <w:placeholder>
            <w:docPart w:val="1B652EF246D346DA95CDC680400C7D2A"/>
          </w:placeholder>
          <w:showingPlcHdr/>
          <w:text/>
        </w:sdtPr>
        <w:sdtEndPr/>
        <w:sdtContent>
          <w:r w:rsidR="0003750E">
            <w:rPr>
              <w:rStyle w:val="Testosegnaposto"/>
            </w:rPr>
            <w:t>progressivo</w:t>
          </w:r>
        </w:sdtContent>
      </w:sdt>
      <w:r w:rsidR="00854E5E">
        <w:rPr>
          <w:sz w:val="24"/>
          <w:szCs w:val="24"/>
        </w:rPr>
        <w:tab/>
        <w:t xml:space="preserve">CLASSE </w:t>
      </w:r>
      <w:sdt>
        <w:sdtPr>
          <w:rPr>
            <w:sz w:val="24"/>
            <w:szCs w:val="24"/>
          </w:rPr>
          <w:alias w:val="classe"/>
          <w:tag w:val="classe"/>
          <w:id w:val="-1622832064"/>
          <w:placeholder>
            <w:docPart w:val="FBFDE8E8678B4F73BB9B67D20E07831E"/>
          </w:placeholder>
          <w:showingPlcHdr/>
          <w:text/>
        </w:sdtPr>
        <w:sdtEndPr/>
        <w:sdtContent>
          <w:r w:rsidR="00854E5E">
            <w:rPr>
              <w:rStyle w:val="Testosegnaposto"/>
            </w:rPr>
            <w:t>classe</w:t>
          </w:r>
        </w:sdtContent>
      </w:sdt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77777777" w:rsidR="00766B0B" w:rsidRPr="00766B0B" w:rsidRDefault="00956A5B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="00766B0B"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766B0B" w14:paraId="074E5107" w14:textId="77777777" w:rsidTr="00414713">
        <w:trPr>
          <w:cantSplit/>
          <w:trHeight w:hRule="exact" w:val="1134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  <w:showingPlcHdr/>
          </w:sdtPr>
          <w:sdtEndPr/>
          <w:sdtContent>
            <w:tc>
              <w:tcPr>
                <w:tcW w:w="9628" w:type="dxa"/>
                <w:vAlign w:val="center"/>
              </w:tcPr>
              <w:p w14:paraId="107583CF" w14:textId="77777777" w:rsidR="00766B0B" w:rsidRDefault="00F02280" w:rsidP="00F02280">
                <w:pPr>
                  <w:rPr>
                    <w:sz w:val="24"/>
                    <w:szCs w:val="24"/>
                  </w:rPr>
                </w:pPr>
                <w:r w:rsidRPr="00370864">
                  <w:rPr>
                    <w:rStyle w:val="Testosegnaposto"/>
                  </w:rPr>
                  <w:t>Fare clic o toccare qui per immettere il testo.</w:t>
                </w:r>
              </w:p>
            </w:tc>
          </w:sdtContent>
        </w:sdt>
      </w:tr>
    </w:tbl>
    <w:p w14:paraId="62872F31" w14:textId="77777777" w:rsidR="00766B0B" w:rsidRDefault="00766B0B" w:rsidP="00766B0B">
      <w:pPr>
        <w:rPr>
          <w:sz w:val="24"/>
          <w:szCs w:val="24"/>
        </w:rPr>
      </w:pPr>
    </w:p>
    <w:p w14:paraId="6E6207BF" w14:textId="5D0FD979" w:rsidR="00E06662" w:rsidRDefault="00E06662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Assegnata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C2B96081884F407BB9BA3DB13153948A"/>
          </w:placeholder>
          <w:showingPlcHdr/>
          <w15:color w:val="3366FF"/>
          <w:date>
            <w:dateFormat w:val="dddd d MMMM yyyy"/>
            <w:lid w:val="it-IT"/>
            <w:storeMappedDataAs w:val="dateTime"/>
            <w:calendar w:val="gregorian"/>
          </w:date>
        </w:sdtPr>
        <w:sdtContent>
          <w:r w:rsidRPr="001253FB">
            <w:rPr>
              <w:rStyle w:val="Testosegnaposto"/>
            </w:rPr>
            <w:t>Fare clic o toccare qui per immettere una data.</w:t>
          </w:r>
        </w:sdtContent>
      </w:sdt>
    </w:p>
    <w:p w14:paraId="772A46BC" w14:textId="72C3471F" w:rsidR="001718D0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>Data di consegna</w:t>
      </w:r>
      <w:r w:rsidR="00EC506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EB4D478960B34667A6094E185471B334"/>
          </w:placeholder>
          <w:showingPlcHdr/>
          <w15:color w:val="3366FF"/>
          <w:date>
            <w:dateFormat w:val="dddd d MMMM yyyy"/>
            <w:lid w:val="it-IT"/>
            <w:storeMappedDataAs w:val="dateTime"/>
            <w:calendar w:val="gregorian"/>
          </w:date>
        </w:sdtPr>
        <w:sdtEndPr/>
        <w:sdtContent>
          <w:r w:rsidR="00EE548E" w:rsidRPr="001253FB">
            <w:rPr>
              <w:rStyle w:val="Testosegnaposto"/>
            </w:rPr>
            <w:t>Fare clic o toccare qui per immettere una data.</w:t>
          </w:r>
        </w:sdtContent>
      </w:sdt>
    </w:p>
    <w:p w14:paraId="2BE895A1" w14:textId="77777777" w:rsidR="00414713" w:rsidRDefault="00414713" w:rsidP="00766B0B">
      <w:pPr>
        <w:rPr>
          <w:sz w:val="24"/>
          <w:szCs w:val="24"/>
        </w:rPr>
      </w:pPr>
      <w:r>
        <w:rPr>
          <w:sz w:val="24"/>
          <w:szCs w:val="24"/>
        </w:rPr>
        <w:t>Elenco studenti coinvolti nell’esperienza</w:t>
      </w:r>
      <w:r w:rsidR="001237F3">
        <w:rPr>
          <w:sz w:val="24"/>
          <w:szCs w:val="24"/>
        </w:rPr>
        <w:t xml:space="preserve">: </w:t>
      </w:r>
      <w:sdt>
        <w:sdtPr>
          <w:rPr>
            <w:sz w:val="24"/>
            <w:szCs w:val="24"/>
          </w:rPr>
          <w:alias w:val="studenti"/>
          <w:tag w:val="studenti"/>
          <w:id w:val="1905712614"/>
          <w:placeholder>
            <w:docPart w:val="C87DBBDDB8E344E2953FD10DFC68B556"/>
          </w:placeholder>
          <w:showingPlcHdr/>
          <w:text/>
        </w:sdtPr>
        <w:sdtEndPr/>
        <w:sdtContent>
          <w:r w:rsidR="001237F3" w:rsidRPr="00370864">
            <w:rPr>
              <w:rStyle w:val="Testosegnaposto"/>
            </w:rPr>
            <w:t>Fare clic o toccare qui per immettere il testo.</w:t>
          </w:r>
        </w:sdtContent>
      </w:sdt>
    </w:p>
    <w:p w14:paraId="14C11ABB" w14:textId="77777777" w:rsidR="004A6C64" w:rsidRDefault="000E76A2" w:rsidP="00766B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F23C7" wp14:editId="7E4C71E4">
                <wp:simplePos x="0" y="0"/>
                <wp:positionH relativeFrom="column">
                  <wp:posOffset>1784985</wp:posOffset>
                </wp:positionH>
                <wp:positionV relativeFrom="paragraph">
                  <wp:posOffset>259080</wp:posOffset>
                </wp:positionV>
                <wp:extent cx="1019175" cy="762000"/>
                <wp:effectExtent l="0" t="0" r="28575" b="19050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7DA12" id="Rettangolo 1" o:spid="_x0000_s1026" style="position:absolute;margin-left:140.55pt;margin-top:20.4pt;width:80.2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" filled="f" strokecolor="#0d0d0d [3069]" strokeweight="1.5pt"/>
            </w:pict>
          </mc:Fallback>
        </mc:AlternateContent>
      </w:r>
    </w:p>
    <w:p w14:paraId="4F2B3839" w14:textId="77777777" w:rsidR="000E76A2" w:rsidRDefault="000E76A2" w:rsidP="00766B0B">
      <w:pPr>
        <w:rPr>
          <w:sz w:val="24"/>
          <w:szCs w:val="24"/>
        </w:rPr>
      </w:pPr>
    </w:p>
    <w:p w14:paraId="4818B6B4" w14:textId="77777777" w:rsidR="001718D0" w:rsidRDefault="004A6C64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Valutazione del docente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firma del docente ________________________</w:t>
      </w:r>
    </w:p>
    <w:p w14:paraId="77490497" w14:textId="77777777" w:rsidR="002C12E9" w:rsidRDefault="002C12E9" w:rsidP="00766B0B">
      <w:pPr>
        <w:rPr>
          <w:sz w:val="24"/>
          <w:szCs w:val="24"/>
        </w:rPr>
      </w:pPr>
    </w:p>
    <w:p w14:paraId="788A266A" w14:textId="77777777" w:rsidR="002C12E9" w:rsidRDefault="002C12E9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Con riferimento alla griglia di valutazione: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C12E9" w14:paraId="151887C4" w14:textId="77777777" w:rsidTr="002C12E9">
        <w:tc>
          <w:tcPr>
            <w:tcW w:w="1925" w:type="dxa"/>
          </w:tcPr>
          <w:p w14:paraId="1C7930AE" w14:textId="71CF28DF" w:rsidR="002C12E9" w:rsidRPr="002C12E9" w:rsidRDefault="002C12E9" w:rsidP="002C12E9">
            <w:pPr>
              <w:jc w:val="center"/>
              <w:rPr>
                <w:b/>
                <w:bCs/>
                <w:sz w:val="24"/>
                <w:szCs w:val="24"/>
              </w:rPr>
            </w:pPr>
            <w:r w:rsidRPr="002C12E9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925" w:type="dxa"/>
          </w:tcPr>
          <w:p w14:paraId="704D3868" w14:textId="335FF58A" w:rsidR="002C12E9" w:rsidRPr="002C12E9" w:rsidRDefault="002C12E9" w:rsidP="002C12E9">
            <w:pPr>
              <w:jc w:val="center"/>
              <w:rPr>
                <w:b/>
                <w:bCs/>
                <w:sz w:val="24"/>
                <w:szCs w:val="24"/>
              </w:rPr>
            </w:pPr>
            <w:r w:rsidRPr="002C12E9"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926" w:type="dxa"/>
          </w:tcPr>
          <w:p w14:paraId="5D79ECA2" w14:textId="035B72CC" w:rsidR="002C12E9" w:rsidRPr="002C12E9" w:rsidRDefault="002C12E9" w:rsidP="002C12E9">
            <w:pPr>
              <w:jc w:val="center"/>
              <w:rPr>
                <w:b/>
                <w:bCs/>
                <w:sz w:val="24"/>
                <w:szCs w:val="24"/>
              </w:rPr>
            </w:pPr>
            <w:r w:rsidRPr="002C12E9"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926" w:type="dxa"/>
          </w:tcPr>
          <w:p w14:paraId="2977F0A0" w14:textId="664FB068" w:rsidR="002C12E9" w:rsidRPr="002C12E9" w:rsidRDefault="002C12E9" w:rsidP="002C12E9">
            <w:pPr>
              <w:jc w:val="center"/>
              <w:rPr>
                <w:b/>
                <w:bCs/>
                <w:sz w:val="24"/>
                <w:szCs w:val="24"/>
              </w:rPr>
            </w:pPr>
            <w:r w:rsidRPr="002C12E9"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926" w:type="dxa"/>
          </w:tcPr>
          <w:p w14:paraId="7956E192" w14:textId="1A2F7DBE" w:rsidR="002C12E9" w:rsidRPr="002C12E9" w:rsidRDefault="002C12E9" w:rsidP="002C12E9">
            <w:pPr>
              <w:jc w:val="center"/>
              <w:rPr>
                <w:b/>
                <w:bCs/>
                <w:sz w:val="24"/>
                <w:szCs w:val="24"/>
              </w:rPr>
            </w:pPr>
            <w:r w:rsidRPr="002C12E9">
              <w:rPr>
                <w:b/>
                <w:bCs/>
                <w:sz w:val="24"/>
                <w:szCs w:val="24"/>
              </w:rPr>
              <w:t>E</w:t>
            </w:r>
          </w:p>
        </w:tc>
      </w:tr>
      <w:tr w:rsidR="002C12E9" w14:paraId="6617F0DE" w14:textId="77777777" w:rsidTr="002C12E9">
        <w:trPr>
          <w:trHeight w:val="429"/>
        </w:trPr>
        <w:tc>
          <w:tcPr>
            <w:tcW w:w="1925" w:type="dxa"/>
          </w:tcPr>
          <w:p w14:paraId="691D2911" w14:textId="77777777" w:rsidR="002C12E9" w:rsidRDefault="002C12E9" w:rsidP="00766B0B">
            <w:pPr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14:paraId="1EBD5A3A" w14:textId="77777777" w:rsidR="002C12E9" w:rsidRDefault="002C12E9" w:rsidP="00766B0B">
            <w:pPr>
              <w:rPr>
                <w:sz w:val="24"/>
                <w:szCs w:val="24"/>
              </w:rPr>
            </w:pPr>
          </w:p>
        </w:tc>
        <w:tc>
          <w:tcPr>
            <w:tcW w:w="1926" w:type="dxa"/>
          </w:tcPr>
          <w:p w14:paraId="613B2FDF" w14:textId="77777777" w:rsidR="002C12E9" w:rsidRDefault="002C12E9" w:rsidP="00766B0B">
            <w:pPr>
              <w:rPr>
                <w:sz w:val="24"/>
                <w:szCs w:val="24"/>
              </w:rPr>
            </w:pPr>
          </w:p>
        </w:tc>
        <w:tc>
          <w:tcPr>
            <w:tcW w:w="1926" w:type="dxa"/>
          </w:tcPr>
          <w:p w14:paraId="36A85ED2" w14:textId="77777777" w:rsidR="002C12E9" w:rsidRDefault="002C12E9" w:rsidP="00766B0B">
            <w:pPr>
              <w:rPr>
                <w:sz w:val="24"/>
                <w:szCs w:val="24"/>
              </w:rPr>
            </w:pPr>
          </w:p>
        </w:tc>
        <w:tc>
          <w:tcPr>
            <w:tcW w:w="1926" w:type="dxa"/>
          </w:tcPr>
          <w:p w14:paraId="744A6BD6" w14:textId="77777777" w:rsidR="002C12E9" w:rsidRDefault="002C12E9" w:rsidP="00766B0B">
            <w:pPr>
              <w:rPr>
                <w:sz w:val="24"/>
                <w:szCs w:val="24"/>
              </w:rPr>
            </w:pPr>
          </w:p>
        </w:tc>
      </w:tr>
    </w:tbl>
    <w:p w14:paraId="49F5B73D" w14:textId="3341A600" w:rsidR="002C12E9" w:rsidRDefault="002C12E9" w:rsidP="00766B0B">
      <w:pPr>
        <w:rPr>
          <w:sz w:val="24"/>
          <w:szCs w:val="24"/>
        </w:rPr>
      </w:pPr>
    </w:p>
    <w:p w14:paraId="7725E29E" w14:textId="77777777" w:rsidR="004A6C64" w:rsidRDefault="004A6C64" w:rsidP="00766B0B">
      <w:pPr>
        <w:rPr>
          <w:sz w:val="24"/>
          <w:szCs w:val="24"/>
        </w:rPr>
      </w:pPr>
    </w:p>
    <w:p w14:paraId="220917F5" w14:textId="77777777" w:rsidR="002C12E9" w:rsidRDefault="002C12E9" w:rsidP="00766B0B">
      <w:pPr>
        <w:rPr>
          <w:sz w:val="24"/>
          <w:szCs w:val="24"/>
        </w:rPr>
      </w:pPr>
    </w:p>
    <w:p w14:paraId="6CCCB03F" w14:textId="77777777" w:rsidR="002C12E9" w:rsidRDefault="002C12E9" w:rsidP="00766B0B">
      <w:pPr>
        <w:rPr>
          <w:sz w:val="24"/>
          <w:szCs w:val="24"/>
        </w:rPr>
      </w:pPr>
    </w:p>
    <w:p w14:paraId="1EB262FD" w14:textId="77777777" w:rsidR="002C12E9" w:rsidRDefault="002C12E9" w:rsidP="00766B0B">
      <w:pPr>
        <w:rPr>
          <w:sz w:val="24"/>
          <w:szCs w:val="24"/>
        </w:rPr>
      </w:pPr>
    </w:p>
    <w:p w14:paraId="6C046DD0" w14:textId="77777777" w:rsidR="002C12E9" w:rsidRDefault="002C12E9" w:rsidP="00766B0B">
      <w:pPr>
        <w:rPr>
          <w:sz w:val="24"/>
          <w:szCs w:val="24"/>
        </w:rPr>
      </w:pPr>
    </w:p>
    <w:p w14:paraId="6DC71954" w14:textId="77777777" w:rsidR="002C12E9" w:rsidRDefault="002C12E9" w:rsidP="00766B0B">
      <w:pPr>
        <w:rPr>
          <w:sz w:val="24"/>
          <w:szCs w:val="24"/>
        </w:rPr>
      </w:pPr>
    </w:p>
    <w:p w14:paraId="10FEE2EB" w14:textId="77777777" w:rsidR="002C12E9" w:rsidRDefault="002C12E9" w:rsidP="00766B0B">
      <w:pPr>
        <w:rPr>
          <w:sz w:val="24"/>
          <w:szCs w:val="24"/>
        </w:rPr>
      </w:pPr>
    </w:p>
    <w:p w14:paraId="3B81680C" w14:textId="77777777" w:rsidR="002C12E9" w:rsidRDefault="002C12E9" w:rsidP="00766B0B">
      <w:pPr>
        <w:rPr>
          <w:sz w:val="24"/>
          <w:szCs w:val="24"/>
        </w:rPr>
      </w:pPr>
    </w:p>
    <w:p w14:paraId="761FCFB0" w14:textId="77777777" w:rsidR="002C12E9" w:rsidRDefault="002C12E9" w:rsidP="00766B0B">
      <w:pPr>
        <w:rPr>
          <w:sz w:val="24"/>
          <w:szCs w:val="24"/>
        </w:rPr>
      </w:pPr>
    </w:p>
    <w:p w14:paraId="7BCBA510" w14:textId="77777777" w:rsidR="002C12E9" w:rsidRDefault="002C12E9" w:rsidP="00766B0B">
      <w:pPr>
        <w:rPr>
          <w:sz w:val="24"/>
          <w:szCs w:val="24"/>
        </w:rPr>
      </w:pPr>
    </w:p>
    <w:p w14:paraId="4567F68F" w14:textId="77777777" w:rsidR="002C12E9" w:rsidRDefault="002C12E9" w:rsidP="00766B0B">
      <w:pPr>
        <w:rPr>
          <w:sz w:val="24"/>
          <w:szCs w:val="24"/>
        </w:rPr>
      </w:pPr>
    </w:p>
    <w:p w14:paraId="1E92D35C" w14:textId="77777777" w:rsidR="009B789C" w:rsidRDefault="009B789C" w:rsidP="009B78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Attività svolta specificatamente da ciascuno studente: </w:t>
      </w:r>
      <w:sdt>
        <w:sdtPr>
          <w:rPr>
            <w:sz w:val="24"/>
            <w:szCs w:val="24"/>
          </w:rPr>
          <w:alias w:val="studenti"/>
          <w:tag w:val="studenti"/>
          <w:id w:val="-903683029"/>
          <w:placeholder>
            <w:docPart w:val="4F77CBDA093642BC87154ADBB38043CF"/>
          </w:placeholder>
          <w:showingPlcHdr/>
          <w:text/>
        </w:sdtPr>
        <w:sdtContent>
          <w:r w:rsidRPr="00370864">
            <w:rPr>
              <w:rStyle w:val="Testosegnaposto"/>
            </w:rPr>
            <w:t>Fare clic o toccare qui per immettere il testo.</w:t>
          </w:r>
        </w:sdtContent>
      </w:sdt>
    </w:p>
    <w:p w14:paraId="0373AF54" w14:textId="77777777" w:rsidR="00B62C0E" w:rsidRDefault="00B62C0E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2C0E" w14:paraId="62E3D215" w14:textId="77777777" w:rsidTr="00B62C0E">
        <w:trPr>
          <w:trHeight w:hRule="exact" w:val="567"/>
        </w:trPr>
        <w:tc>
          <w:tcPr>
            <w:tcW w:w="9628" w:type="dxa"/>
            <w:vAlign w:val="center"/>
          </w:tcPr>
          <w:p w14:paraId="0819DA99" w14:textId="77777777" w:rsidR="00B62C0E" w:rsidRPr="00B62C0E" w:rsidRDefault="00B62C0E" w:rsidP="00B62C0E">
            <w:pPr>
              <w:jc w:val="center"/>
              <w:rPr>
                <w:b/>
                <w:sz w:val="24"/>
                <w:szCs w:val="24"/>
              </w:rPr>
            </w:pPr>
            <w:r w:rsidRPr="00B62C0E">
              <w:rPr>
                <w:b/>
                <w:sz w:val="24"/>
                <w:szCs w:val="24"/>
              </w:rPr>
              <w:t>ELENCO COMPONENTI UTILIZZATI</w:t>
            </w:r>
          </w:p>
        </w:tc>
      </w:tr>
      <w:tr w:rsidR="00B62C0E" w14:paraId="5724F612" w14:textId="77777777" w:rsidTr="00335863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58FF59CD" w14:textId="77777777" w:rsidR="00B62C0E" w:rsidRDefault="00B62C0E" w:rsidP="004A444E">
            <w:pPr>
              <w:rPr>
                <w:sz w:val="24"/>
                <w:szCs w:val="24"/>
              </w:rPr>
            </w:pPr>
          </w:p>
        </w:tc>
      </w:tr>
    </w:tbl>
    <w:p w14:paraId="7DBFFF47" w14:textId="77777777" w:rsidR="002C12E9" w:rsidRDefault="002C12E9" w:rsidP="00766B0B">
      <w:pPr>
        <w:rPr>
          <w:sz w:val="24"/>
          <w:szCs w:val="24"/>
        </w:rPr>
      </w:pPr>
    </w:p>
    <w:p w14:paraId="3084BBD1" w14:textId="77777777" w:rsidR="002C12E9" w:rsidRDefault="002C12E9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5207A" w14:paraId="4F45F81B" w14:textId="77777777" w:rsidTr="00457158">
        <w:trPr>
          <w:trHeight w:hRule="exact" w:val="567"/>
        </w:trPr>
        <w:tc>
          <w:tcPr>
            <w:tcW w:w="9628" w:type="dxa"/>
            <w:vAlign w:val="center"/>
          </w:tcPr>
          <w:p w14:paraId="0173B727" w14:textId="77777777" w:rsidR="00C5207A" w:rsidRPr="00B62C0E" w:rsidRDefault="00C5207A" w:rsidP="00C5207A">
            <w:pPr>
              <w:jc w:val="center"/>
              <w:rPr>
                <w:b/>
                <w:sz w:val="24"/>
                <w:szCs w:val="24"/>
              </w:rPr>
            </w:pPr>
            <w:r w:rsidRPr="00B62C0E">
              <w:rPr>
                <w:b/>
                <w:sz w:val="24"/>
                <w:szCs w:val="24"/>
              </w:rPr>
              <w:t xml:space="preserve">ELENCO </w:t>
            </w:r>
            <w:r>
              <w:rPr>
                <w:b/>
                <w:sz w:val="24"/>
                <w:szCs w:val="24"/>
              </w:rPr>
              <w:t>STRUMENTAZIONE IMPIEGATA: MARCA, MODELLO, NUMERO DI SERIE</w:t>
            </w:r>
          </w:p>
        </w:tc>
      </w:tr>
      <w:tr w:rsidR="00C5207A" w14:paraId="63766219" w14:textId="77777777" w:rsidTr="00457158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A4C12B4" w14:textId="77777777" w:rsidR="00C5207A" w:rsidRDefault="00C5207A" w:rsidP="006E7A9C">
            <w:pPr>
              <w:rPr>
                <w:sz w:val="24"/>
                <w:szCs w:val="24"/>
              </w:rPr>
            </w:pPr>
          </w:p>
        </w:tc>
      </w:tr>
    </w:tbl>
    <w:p w14:paraId="4F9E49B3" w14:textId="77777777" w:rsidR="004B2008" w:rsidRDefault="004B2008">
      <w:pPr>
        <w:rPr>
          <w:sz w:val="24"/>
          <w:szCs w:val="24"/>
        </w:rPr>
      </w:pPr>
    </w:p>
    <w:p w14:paraId="067E3218" w14:textId="77777777" w:rsidR="00E575E9" w:rsidRDefault="00E575E9">
      <w:pPr>
        <w:rPr>
          <w:sz w:val="24"/>
          <w:szCs w:val="24"/>
        </w:rPr>
        <w:sectPr w:rsidR="00E575E9" w:rsidSect="003E70E3">
          <w:headerReference w:type="default" r:id="rId11"/>
          <w:footerReference w:type="default" r:id="rId12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325482EF" w14:textId="4BC54500" w:rsidR="000078F5" w:rsidRDefault="004B2008" w:rsidP="00766B0B">
      <w:pPr>
        <w:rPr>
          <w:b/>
          <w:sz w:val="24"/>
          <w:szCs w:val="24"/>
        </w:rPr>
      </w:pPr>
      <w:r w:rsidRPr="000078F5">
        <w:rPr>
          <w:b/>
          <w:sz w:val="24"/>
          <w:szCs w:val="24"/>
        </w:rPr>
        <w:lastRenderedPageBreak/>
        <w:t>SCHEMA ELETTRICO</w:t>
      </w:r>
      <w:r w:rsidR="000078F5">
        <w:rPr>
          <w:b/>
          <w:sz w:val="24"/>
          <w:szCs w:val="24"/>
        </w:rPr>
        <w:t xml:space="preserve"> (DISEGNATO MEDIANTE CAD ELETTRONICO</w:t>
      </w:r>
      <w:r w:rsidR="002C12E9">
        <w:rPr>
          <w:b/>
          <w:sz w:val="24"/>
          <w:szCs w:val="24"/>
        </w:rPr>
        <w:t xml:space="preserve"> – NI Multisim</w:t>
      </w:r>
      <w:r w:rsidR="000078F5">
        <w:rPr>
          <w:b/>
          <w:sz w:val="24"/>
          <w:szCs w:val="24"/>
        </w:rPr>
        <w:t>)</w:t>
      </w:r>
    </w:p>
    <w:p w14:paraId="6F2FD7D9" w14:textId="77777777" w:rsidR="0046446C" w:rsidRDefault="0046446C" w:rsidP="00766B0B">
      <w:pPr>
        <w:rPr>
          <w:b/>
          <w:sz w:val="24"/>
          <w:szCs w:val="24"/>
        </w:rPr>
      </w:pPr>
    </w:p>
    <w:sdt>
      <w:sdtPr>
        <w:rPr>
          <w:b/>
          <w:sz w:val="24"/>
          <w:szCs w:val="24"/>
        </w:rPr>
        <w:alias w:val="circuito"/>
        <w:tag w:val="circuito"/>
        <w:id w:val="1606308181"/>
        <w:showingPlcHdr/>
        <w:picture/>
      </w:sdtPr>
      <w:sdtEndPr/>
      <w:sdtContent>
        <w:p w14:paraId="1978958C" w14:textId="77777777" w:rsidR="0046446C" w:rsidRDefault="0046446C" w:rsidP="0046446C">
          <w:pPr>
            <w:jc w:val="center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it-IT"/>
            </w:rPr>
            <w:drawing>
              <wp:inline distT="0" distB="0" distL="0" distR="0" wp14:anchorId="55BA278C" wp14:editId="618BF91A">
                <wp:extent cx="8782050" cy="4940935"/>
                <wp:effectExtent l="0" t="0" r="0" b="0"/>
                <wp:docPr id="4" name="Immagin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07484" cy="4955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420DDD1F" w14:textId="77777777" w:rsidR="0046446C" w:rsidRDefault="0046446C" w:rsidP="0046446C">
      <w:pPr>
        <w:rPr>
          <w:b/>
          <w:sz w:val="24"/>
          <w:szCs w:val="24"/>
        </w:rPr>
      </w:pPr>
    </w:p>
    <w:p w14:paraId="28E8D01F" w14:textId="77777777" w:rsidR="0046446C" w:rsidRDefault="0046446C" w:rsidP="0046446C">
      <w:pPr>
        <w:jc w:val="center"/>
        <w:rPr>
          <w:b/>
          <w:sz w:val="24"/>
          <w:szCs w:val="24"/>
        </w:rPr>
        <w:sectPr w:rsidR="0046446C" w:rsidSect="00E575E9">
          <w:pgSz w:w="16838" w:h="11906" w:orient="landscape"/>
          <w:pgMar w:top="1134" w:right="1134" w:bottom="1134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84F148" w14:textId="09AE432E" w:rsidR="00A30F86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SVILUPPO TEORICO (DA EDITARE CON MS WORD) - </w:t>
      </w:r>
      <w:r w:rsidR="00A30F86">
        <w:rPr>
          <w:b/>
          <w:sz w:val="24"/>
          <w:szCs w:val="24"/>
        </w:rPr>
        <w:t>GRAFICI</w:t>
      </w:r>
      <w:r w:rsidR="00E073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 TABELLE</w:t>
      </w:r>
      <w:r w:rsidR="00E07356">
        <w:rPr>
          <w:b/>
          <w:sz w:val="24"/>
          <w:szCs w:val="24"/>
        </w:rPr>
        <w:t xml:space="preserve"> (integrazione con Excel)</w:t>
      </w:r>
    </w:p>
    <w:p w14:paraId="16094D43" w14:textId="0C2ACBB4" w:rsidR="002C12E9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 le formule usare l’equation editor di </w:t>
      </w:r>
      <w:r w:rsidR="00423B55">
        <w:rPr>
          <w:b/>
          <w:sz w:val="24"/>
          <w:szCs w:val="24"/>
        </w:rPr>
        <w:t xml:space="preserve">MS </w:t>
      </w:r>
      <w:r>
        <w:rPr>
          <w:b/>
          <w:sz w:val="24"/>
          <w:szCs w:val="24"/>
        </w:rPr>
        <w:t>Word</w:t>
      </w:r>
    </w:p>
    <w:p w14:paraId="0B293DF0" w14:textId="5202A3CE" w:rsidR="009850D4" w:rsidRDefault="009850D4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Eventuali schemi elettrici </w:t>
      </w:r>
      <w:r w:rsidR="00E06662">
        <w:rPr>
          <w:b/>
          <w:sz w:val="24"/>
          <w:szCs w:val="24"/>
        </w:rPr>
        <w:t>vanno editati con Multisim e qui inseriti e commentati.</w:t>
      </w:r>
    </w:p>
    <w:p w14:paraId="35291D97" w14:textId="77777777" w:rsidR="005B6F26" w:rsidRDefault="005B6F26" w:rsidP="00766B0B">
      <w:pPr>
        <w:rPr>
          <w:b/>
          <w:sz w:val="24"/>
          <w:szCs w:val="24"/>
        </w:rPr>
      </w:pP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E3A4411" w14:textId="010D6922" w:rsidR="00A44E80" w:rsidRDefault="00A30F86" w:rsidP="00766B0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DISEGNO CIRCUITO SU BREADBOARD</w:t>
      </w:r>
      <w:r w:rsidR="008451F1">
        <w:rPr>
          <w:b/>
          <w:sz w:val="24"/>
          <w:szCs w:val="24"/>
        </w:rPr>
        <w:t xml:space="preserve"> (utilizzare il software FRITZING</w:t>
      </w:r>
      <w:r w:rsidR="002C12E9">
        <w:rPr>
          <w:b/>
          <w:sz w:val="24"/>
          <w:szCs w:val="24"/>
        </w:rPr>
        <w:t xml:space="preserve"> o TINKERCAD</w:t>
      </w:r>
      <w:r w:rsidR="008451F1">
        <w:rPr>
          <w:b/>
          <w:sz w:val="24"/>
          <w:szCs w:val="24"/>
        </w:rPr>
        <w:t>)</w:t>
      </w:r>
    </w:p>
    <w:p w14:paraId="2158C42F" w14:textId="77777777" w:rsidR="00A30F86" w:rsidRPr="000078F5" w:rsidRDefault="00A30F86" w:rsidP="00766B0B">
      <w:pPr>
        <w:rPr>
          <w:b/>
          <w:sz w:val="24"/>
          <w:szCs w:val="24"/>
        </w:rPr>
      </w:pPr>
    </w:p>
    <w:p w14:paraId="656B0308" w14:textId="77777777" w:rsidR="00D05616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breadboard"/>
          <w:tag w:val="breadboard"/>
          <w:id w:val="-730915167"/>
          <w:showingPlcHdr/>
          <w:picture/>
        </w:sdtPr>
        <w:sdtEndPr/>
        <w:sdtContent>
          <w:r w:rsidR="00F35DC4">
            <w:rPr>
              <w:noProof/>
              <w:sz w:val="24"/>
              <w:szCs w:val="24"/>
              <w:lang w:eastAsia="it-IT"/>
            </w:rPr>
            <w:drawing>
              <wp:inline distT="0" distB="0" distL="0" distR="0" wp14:anchorId="51E05314" wp14:editId="25E0110A">
                <wp:extent cx="6029325" cy="2352675"/>
                <wp:effectExtent l="0" t="0" r="9525" b="9525"/>
                <wp:docPr id="7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325" cy="2352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6EA467CC" w14:textId="77777777" w:rsidR="00100A07" w:rsidRDefault="00100A07" w:rsidP="00766B0B">
      <w:pPr>
        <w:rPr>
          <w:sz w:val="24"/>
          <w:szCs w:val="24"/>
        </w:rPr>
      </w:pPr>
    </w:p>
    <w:p w14:paraId="050FCD69" w14:textId="3C61AE82" w:rsidR="00100A07" w:rsidRDefault="00100A07" w:rsidP="00100A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FOTOGRAFIA DEL PROTOTIPO SU</w:t>
      </w:r>
      <w:r>
        <w:rPr>
          <w:b/>
          <w:sz w:val="24"/>
          <w:szCs w:val="24"/>
        </w:rPr>
        <w:t xml:space="preserve"> BREADBOARD</w:t>
      </w:r>
    </w:p>
    <w:p w14:paraId="6A358117" w14:textId="21A63855" w:rsidR="00100A07" w:rsidRDefault="00100A07" w:rsidP="00766B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CBDAB7" wp14:editId="60A8AD7E">
            <wp:extent cx="6029325" cy="2352675"/>
            <wp:effectExtent l="0" t="0" r="9525" b="9525"/>
            <wp:docPr id="2090972602" name="Immagine 2090972602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2602" name="Immagine 2090972602" descr="Immagine che contiene bianc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4071" w14:textId="77777777" w:rsidR="00E40FEE" w:rsidRDefault="00E40FEE" w:rsidP="00766B0B">
      <w:pPr>
        <w:pBdr>
          <w:bottom w:val="single" w:sz="6" w:space="1" w:color="auto"/>
        </w:pBdr>
        <w:rPr>
          <w:b/>
          <w:sz w:val="24"/>
          <w:szCs w:val="24"/>
        </w:rPr>
      </w:pPr>
    </w:p>
    <w:p w14:paraId="68951686" w14:textId="77777777" w:rsidR="00E40FEE" w:rsidRDefault="00E40FEE" w:rsidP="00766B0B">
      <w:pPr>
        <w:pBdr>
          <w:bottom w:val="single" w:sz="6" w:space="1" w:color="auto"/>
        </w:pBdr>
        <w:rPr>
          <w:b/>
          <w:sz w:val="24"/>
          <w:szCs w:val="24"/>
        </w:rPr>
      </w:pPr>
    </w:p>
    <w:p w14:paraId="3A8E0CF7" w14:textId="77777777" w:rsidR="00D05616" w:rsidRDefault="00D05616" w:rsidP="00766B0B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DESCRIZIONE TECNICA DELL’ESPERIENZA</w:t>
      </w:r>
    </w:p>
    <w:p w14:paraId="769423FD" w14:textId="461BFC63" w:rsidR="005B6F26" w:rsidRPr="002C12E9" w:rsidRDefault="002C12E9" w:rsidP="00766B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 immagini se presenti vanno tutte corredate di didascalia. Le misure rilevate vanno accuratamente spiegate e riportate con le rispettive unità di misura. Per grafici e tabelle se occorrono, utilizzare MS Word e/o MS Excel.</w:t>
      </w:r>
      <w:r w:rsidR="00100A07">
        <w:rPr>
          <w:b/>
          <w:bCs/>
          <w:sz w:val="24"/>
          <w:szCs w:val="24"/>
        </w:rPr>
        <w:t xml:space="preserve"> Se necessario, riportare gli screenshot prelevati dagli strumenti e documentarli tramite apposita didascalia.</w:t>
      </w:r>
    </w:p>
    <w:p w14:paraId="2C358CF5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19DCB" w14:textId="77777777" w:rsidR="002C12E9" w:rsidRDefault="002C12E9" w:rsidP="00766B0B">
      <w:pPr>
        <w:spacing w:after="0" w:line="240" w:lineRule="auto"/>
      </w:pPr>
      <w:r>
        <w:separator/>
      </w:r>
    </w:p>
  </w:endnote>
  <w:endnote w:type="continuationSeparator" w:id="0">
    <w:p w14:paraId="10677BB8" w14:textId="77777777" w:rsidR="002C12E9" w:rsidRDefault="002C12E9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EED5CC-5BAE-4D80-AC9A-FD9986B37DD0}"/>
    <w:embedBold r:id="rId2" w:fontKey="{ABF7ADCB-07F7-45EC-8D52-3F70C16D58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170C5C" w14:textId="77777777" w:rsidR="002C12E9" w:rsidRDefault="002C12E9" w:rsidP="00766B0B">
      <w:pPr>
        <w:spacing w:after="0" w:line="240" w:lineRule="auto"/>
      </w:pPr>
      <w:r>
        <w:separator/>
      </w:r>
    </w:p>
  </w:footnote>
  <w:footnote w:type="continuationSeparator" w:id="0">
    <w:p w14:paraId="1F1D6323" w14:textId="77777777" w:rsidR="002C12E9" w:rsidRDefault="002C12E9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77777777" w:rsidR="00766B0B" w:rsidRDefault="009A3480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RELAZIONE DI ELETTRONICA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77777777" w:rsidR="00766B0B" w:rsidRDefault="009A3480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RELAZIONE DI ELETTRONICA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16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533FE"/>
    <w:rsid w:val="00580A25"/>
    <w:rsid w:val="005A796C"/>
    <w:rsid w:val="005B4F38"/>
    <w:rsid w:val="005B6F26"/>
    <w:rsid w:val="005B7FD3"/>
    <w:rsid w:val="005D48C9"/>
    <w:rsid w:val="00621C08"/>
    <w:rsid w:val="0066095D"/>
    <w:rsid w:val="006E7A9C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C17EE7"/>
    <w:rsid w:val="00C4304C"/>
    <w:rsid w:val="00C5207A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3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B652EF246D346DA95CDC680400C7D2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9EDABFD-62D3-44A4-B5B8-E113F0AFC522}"/>
      </w:docPartPr>
      <w:docPartBody>
        <w:p w:rsidR="005F24BA" w:rsidRDefault="005F24BA">
          <w:pPr>
            <w:pStyle w:val="1B652EF246D346DA95CDC680400C7D2A"/>
          </w:pPr>
          <w:r>
            <w:rPr>
              <w:rStyle w:val="Testosegnaposto"/>
            </w:rPr>
            <w:t>progressivo</w:t>
          </w:r>
        </w:p>
      </w:docPartBody>
    </w:docPart>
    <w:docPart>
      <w:docPartPr>
        <w:name w:val="FBFDE8E8678B4F73BB9B67D20E0783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1BBE8C-DD55-4828-80CE-CA7AB2C9D0EF}"/>
      </w:docPartPr>
      <w:docPartBody>
        <w:p w:rsidR="005F24BA" w:rsidRDefault="005F24BA">
          <w:pPr>
            <w:pStyle w:val="FBFDE8E8678B4F73BB9B67D20E07831E"/>
          </w:pPr>
          <w:r>
            <w:rPr>
              <w:rStyle w:val="Testosegnaposto"/>
            </w:rPr>
            <w:t>classe</w:t>
          </w:r>
        </w:p>
      </w:docPartBody>
    </w:docPart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EB4D478960B34667A6094E185471B33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C06ACB-EACF-48D3-9972-40B11CDA4182}"/>
      </w:docPartPr>
      <w:docPartBody>
        <w:p w:rsidR="005F24BA" w:rsidRDefault="005F24BA">
          <w:pPr>
            <w:pStyle w:val="EB4D478960B34667A6094E185471B334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C87DBBDDB8E344E2953FD10DFC68B55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EB27571-C8DB-4F30-AF32-A224793B4166}"/>
      </w:docPartPr>
      <w:docPartBody>
        <w:p w:rsidR="005F24BA" w:rsidRDefault="005F24BA">
          <w:pPr>
            <w:pStyle w:val="C87DBBDDB8E344E2953FD10DFC68B556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C2B96081884F407BB9BA3DB13153948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0151DCD-8498-439F-AF4D-5FC6956C946E}"/>
      </w:docPartPr>
      <w:docPartBody>
        <w:p w:rsidR="005F24BA" w:rsidRDefault="005F24BA" w:rsidP="005F24BA">
          <w:pPr>
            <w:pStyle w:val="C2B96081884F407BB9BA3DB13153948A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4F77CBDA093642BC87154ADBB38043CF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1FCB1EF-9F0C-4EC2-8978-CB97B24A14E1}"/>
      </w:docPartPr>
      <w:docPartBody>
        <w:p w:rsidR="005F24BA" w:rsidRDefault="005F24BA" w:rsidP="005F24BA">
          <w:pPr>
            <w:pStyle w:val="4F77CBDA093642BC87154ADBB38043CF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F353543E75994127B535B987365681D6">
    <w:name w:val="F353543E75994127B535B987365681D6"/>
    <w:rsid w:val="005F24BA"/>
  </w:style>
  <w:style w:type="paragraph" w:customStyle="1" w:styleId="59F3CD704A6A4710A04ECE2031996EA5">
    <w:name w:val="59F3CD704A6A4710A04ECE2031996EA5"/>
    <w:rsid w:val="005F24BA"/>
  </w:style>
  <w:style w:type="paragraph" w:customStyle="1" w:styleId="4F77CBDA093642BC87154ADBB38043CF">
    <w:name w:val="4F77CBDA093642BC87154ADBB38043CF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Props1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3a15e6af-edf4-4a69-b856-39593768b579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0b9532c9-1e24-469a-832f-3278c74fab6b"/>
    <ds:schemaRef ds:uri="http://purl.org/dc/elements/1.1/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0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ELETTRONICA</vt:lpstr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ELETTRONICA</dc:title>
  <dc:subject/>
  <dc:creator>Cristiano Massaro</dc:creator>
  <cp:keywords/>
  <dc:description/>
  <cp:lastModifiedBy>Cristiano Massaro</cp:lastModifiedBy>
  <cp:revision>2</cp:revision>
  <dcterms:created xsi:type="dcterms:W3CDTF">2025-01-08T12:06:00Z</dcterms:created>
  <dcterms:modified xsi:type="dcterms:W3CDTF">2025-01-08T12:06:00Z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